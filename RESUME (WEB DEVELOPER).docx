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3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800"/>
        <w:gridCol w:w="760"/>
        <w:gridCol w:w="6830"/>
      </w:tblGrid>
      <w:tr w:rsidR="001B2ABD" w14:paraId="4BB536B5" w14:textId="77777777" w:rsidTr="00F77BB3">
        <w:trPr>
          <w:trHeight w:val="4063"/>
        </w:trPr>
        <w:tc>
          <w:tcPr>
            <w:tcW w:w="3800" w:type="dxa"/>
            <w:vAlign w:val="bottom"/>
          </w:tcPr>
          <w:p w14:paraId="44F7A991" w14:textId="6B4F8266" w:rsidR="00F77BB3" w:rsidRDefault="000E3060" w:rsidP="00F77BB3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8535D31" wp14:editId="79F93BD5">
                  <wp:extent cx="1871133" cy="217408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648" cy="2221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6CE18" w14:textId="6B916C61" w:rsidR="00F77BB3" w:rsidRDefault="00F77BB3" w:rsidP="001B2ABD">
            <w:pPr>
              <w:tabs>
                <w:tab w:val="left" w:pos="990"/>
              </w:tabs>
              <w:jc w:val="center"/>
            </w:pPr>
          </w:p>
        </w:tc>
        <w:tc>
          <w:tcPr>
            <w:tcW w:w="760" w:type="dxa"/>
          </w:tcPr>
          <w:p w14:paraId="358D4BA1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830" w:type="dxa"/>
            <w:vAlign w:val="bottom"/>
          </w:tcPr>
          <w:p w14:paraId="632386D3" w14:textId="77777777" w:rsidR="000E3060" w:rsidRDefault="000E3060" w:rsidP="000E3060">
            <w:pPr>
              <w:pStyle w:val="Title"/>
            </w:pPr>
            <w:r>
              <w:t>logeshwar</w:t>
            </w:r>
          </w:p>
          <w:p w14:paraId="48BC702B" w14:textId="7E11EB00" w:rsidR="00F77BB3" w:rsidRDefault="000E3060" w:rsidP="00F77BB3">
            <w:pPr>
              <w:pStyle w:val="Subtitle"/>
              <w:rPr>
                <w:spacing w:val="0"/>
                <w:w w:val="100"/>
              </w:rPr>
            </w:pPr>
            <w:r w:rsidRPr="00EE0664">
              <w:rPr>
                <w:spacing w:val="0"/>
                <w:w w:val="88"/>
              </w:rPr>
              <w:t>Web develope</w:t>
            </w:r>
            <w:r w:rsidRPr="00EE0664">
              <w:rPr>
                <w:spacing w:val="22"/>
                <w:w w:val="88"/>
              </w:rPr>
              <w:t>r</w:t>
            </w:r>
          </w:p>
          <w:p w14:paraId="10714BCD" w14:textId="77777777" w:rsidR="00F77BB3" w:rsidRPr="00F77BB3" w:rsidRDefault="00F77BB3" w:rsidP="00F77BB3"/>
          <w:p w14:paraId="1BE34D24" w14:textId="77777777" w:rsidR="00F77BB3" w:rsidRDefault="00F77BB3" w:rsidP="00F77BB3"/>
          <w:p w14:paraId="4AF6B93A" w14:textId="77777777" w:rsidR="00F77BB3" w:rsidRDefault="00F77BB3" w:rsidP="00F77BB3"/>
          <w:p w14:paraId="474C0DAB" w14:textId="7A132170" w:rsidR="00F77BB3" w:rsidRPr="00F77BB3" w:rsidRDefault="00F77BB3" w:rsidP="00F77BB3"/>
        </w:tc>
      </w:tr>
      <w:tr w:rsidR="001B2ABD" w14:paraId="2D1CAE08" w14:textId="77777777" w:rsidTr="00F77BB3">
        <w:trPr>
          <w:trHeight w:val="9144"/>
        </w:trPr>
        <w:tc>
          <w:tcPr>
            <w:tcW w:w="3800" w:type="dxa"/>
          </w:tcPr>
          <w:sdt>
            <w:sdtPr>
              <w:id w:val="-1711873194"/>
              <w:placeholder>
                <w:docPart w:val="15FEC1B885044912B4C8F9B154D27319"/>
              </w:placeholder>
              <w:temporary/>
              <w:showingPlcHdr/>
              <w15:appearance w15:val="hidden"/>
            </w:sdtPr>
            <w:sdtEndPr/>
            <w:sdtContent>
              <w:p w14:paraId="02009294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0BEE0B11" w14:textId="4D09E72A" w:rsidR="00036450" w:rsidRDefault="00200B97" w:rsidP="00200B97">
            <w:r>
              <w:t>a</w:t>
            </w:r>
          </w:p>
          <w:p w14:paraId="462B343D" w14:textId="77777777" w:rsidR="00036450" w:rsidRDefault="00036450" w:rsidP="00036450"/>
          <w:sdt>
            <w:sdtPr>
              <w:id w:val="-1954003311"/>
              <w:placeholder>
                <w:docPart w:val="275A21384AB44505AAD6552C21916003"/>
              </w:placeholder>
              <w:temporary/>
              <w:showingPlcHdr/>
              <w15:appearance w15:val="hidden"/>
            </w:sdtPr>
            <w:sdtEndPr/>
            <w:sdtContent>
              <w:p w14:paraId="6FD591A6" w14:textId="17A1596B" w:rsidR="003A244E" w:rsidRPr="004160D5" w:rsidRDefault="00CB0055" w:rsidP="004160D5">
                <w:pPr>
                  <w:pStyle w:val="Heading3"/>
                  <w:rPr>
                    <w:color w:val="FFFFFF" w:themeColor="background1"/>
                  </w:rPr>
                </w:pPr>
                <w:r w:rsidRPr="00CB0055">
                  <w:t>Contact</w:t>
                </w:r>
              </w:p>
            </w:sdtContent>
          </w:sdt>
          <w:p w14:paraId="0C6CA15D" w14:textId="60228E82" w:rsidR="00055671" w:rsidRDefault="006542B6" w:rsidP="00A842F0">
            <w:pPr>
              <w:rPr>
                <w:b/>
                <w:bCs/>
                <w:color w:val="FFFFFF" w:themeColor="background1"/>
                <w:sz w:val="24"/>
                <w:szCs w:val="28"/>
              </w:rPr>
            </w:pPr>
            <w:r>
              <w:rPr>
                <w:b/>
                <w:bCs/>
                <w:color w:val="FFFFFF" w:themeColor="background1"/>
                <w:sz w:val="24"/>
                <w:szCs w:val="28"/>
              </w:rPr>
              <w:t xml:space="preserve">     </w:t>
            </w:r>
            <w:r w:rsidR="00D735CA" w:rsidRPr="002A2718">
              <w:rPr>
                <w:b/>
                <w:bCs/>
                <w:color w:val="FFFFFF" w:themeColor="background1"/>
                <w:sz w:val="24"/>
                <w:szCs w:val="28"/>
              </w:rPr>
              <w:t>9025191046</w:t>
            </w:r>
          </w:p>
          <w:p w14:paraId="4C71A741" w14:textId="71A449C5" w:rsidR="00A842F0" w:rsidRDefault="006542B6" w:rsidP="00A842F0">
            <w:pPr>
              <w:spacing w:line="276" w:lineRule="auto"/>
              <w:rPr>
                <w:b/>
                <w:bCs/>
                <w:color w:val="FFFFFF" w:themeColor="background1"/>
                <w:sz w:val="24"/>
                <w:szCs w:val="28"/>
              </w:rPr>
            </w:pPr>
            <w:r>
              <w:rPr>
                <w:b/>
                <w:bCs/>
                <w:color w:val="FFFFFF" w:themeColor="background1"/>
                <w:sz w:val="24"/>
                <w:szCs w:val="28"/>
              </w:rPr>
              <w:t xml:space="preserve">     </w:t>
            </w:r>
            <w:hyperlink r:id="rId8" w:history="1">
              <w:r w:rsidRPr="00C1575A">
                <w:rPr>
                  <w:rStyle w:val="Hyperlink"/>
                  <w:b/>
                  <w:bCs/>
                  <w:sz w:val="24"/>
                  <w:szCs w:val="28"/>
                </w:rPr>
                <w:t>Lokesh272203@gmail.com</w:t>
              </w:r>
            </w:hyperlink>
          </w:p>
          <w:p w14:paraId="28FF8022" w14:textId="071BF552" w:rsidR="00F3168E" w:rsidRPr="000C20CA" w:rsidRDefault="006542B6" w:rsidP="006542B6">
            <w:pPr>
              <w:spacing w:line="360" w:lineRule="auto"/>
              <w:rPr>
                <w:b/>
                <w:bCs/>
                <w:color w:val="FFFFFF" w:themeColor="background1"/>
                <w:sz w:val="24"/>
                <w:szCs w:val="28"/>
              </w:rPr>
            </w:pPr>
            <w:r>
              <w:rPr>
                <w:b/>
                <w:bCs/>
                <w:color w:val="FFFFFF" w:themeColor="background1"/>
                <w:sz w:val="24"/>
                <w:szCs w:val="28"/>
              </w:rPr>
              <w:t xml:space="preserve">     </w:t>
            </w:r>
            <w:r w:rsidR="00784F3E">
              <w:rPr>
                <w:b/>
                <w:bCs/>
                <w:color w:val="FFFFFF" w:themeColor="background1"/>
                <w:sz w:val="24"/>
                <w:szCs w:val="28"/>
              </w:rPr>
              <w:t>Lokesh</w:t>
            </w:r>
            <w:r w:rsidR="00786DD3">
              <w:rPr>
                <w:b/>
                <w:bCs/>
                <w:color w:val="FFFFFF" w:themeColor="background1"/>
                <w:sz w:val="24"/>
                <w:szCs w:val="28"/>
              </w:rPr>
              <w:t>developer</w:t>
            </w:r>
            <w:r w:rsidR="003A244E">
              <w:rPr>
                <w:b/>
                <w:bCs/>
                <w:color w:val="FFFFFF" w:themeColor="background1"/>
                <w:sz w:val="24"/>
                <w:szCs w:val="28"/>
              </w:rPr>
              <w:t>.com</w:t>
            </w:r>
          </w:p>
          <w:p w14:paraId="1BB6A880" w14:textId="1628C3BB" w:rsidR="006542B6" w:rsidRPr="000C20CA" w:rsidRDefault="000C20CA" w:rsidP="000C20CA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 w:val="18"/>
                <w:szCs w:val="22"/>
              </w:rPr>
            </w:pPr>
            <w:r>
              <w:t>social media</w:t>
            </w:r>
          </w:p>
          <w:p w14:paraId="4A72B789" w14:textId="441D8BE3" w:rsidR="00A842F0" w:rsidRPr="008E5A62" w:rsidRDefault="008E5A62" w:rsidP="008E5A62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FFFFFF" w:themeColor="background1"/>
                <w:sz w:val="24"/>
                <w:szCs w:val="28"/>
              </w:rPr>
            </w:pPr>
            <w:proofErr w:type="spellStart"/>
            <w:r w:rsidRPr="008E5A62">
              <w:rPr>
                <w:b/>
                <w:bCs/>
                <w:color w:val="FFFFFF" w:themeColor="background1"/>
                <w:sz w:val="24"/>
                <w:szCs w:val="28"/>
              </w:rPr>
              <w:t>i_am_loksh</w:t>
            </w:r>
            <w:proofErr w:type="spellEnd"/>
          </w:p>
          <w:p w14:paraId="60704008" w14:textId="48026F7D" w:rsidR="008E5A62" w:rsidRPr="00F3168E" w:rsidRDefault="009D21E8" w:rsidP="009D21E8">
            <w:pPr>
              <w:ind w:left="360"/>
              <w:rPr>
                <w:b/>
                <w:bCs/>
                <w:color w:val="FFFFFF" w:themeColor="background1"/>
                <w:sz w:val="30"/>
                <w:szCs w:val="30"/>
              </w:rPr>
            </w:pPr>
            <w:r w:rsidRPr="009D21E8">
              <w:rPr>
                <w:noProof/>
              </w:rPr>
              <w:drawing>
                <wp:inline distT="0" distB="0" distL="0" distR="0" wp14:anchorId="4DEABBF3" wp14:editId="779D4BD8">
                  <wp:extent cx="135466" cy="13546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58" cy="143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color w:val="FFFFFF" w:themeColor="background1"/>
                <w:sz w:val="24"/>
                <w:szCs w:val="28"/>
              </w:rPr>
              <w:t xml:space="preserve">  </w:t>
            </w:r>
            <w:proofErr w:type="spellStart"/>
            <w:r w:rsidR="00F3168E" w:rsidRPr="00F3168E">
              <w:rPr>
                <w:rFonts w:ascii="Segoe UI" w:hAnsi="Segoe UI" w:cs="Segoe UI"/>
                <w:b/>
                <w:bCs/>
                <w:sz w:val="22"/>
                <w:shd w:val="clear" w:color="auto" w:fill="1D2226"/>
              </w:rPr>
              <w:t>Logeshwar</w:t>
            </w:r>
            <w:proofErr w:type="spellEnd"/>
            <w:r w:rsidR="00F3168E" w:rsidRPr="00F3168E">
              <w:rPr>
                <w:rFonts w:ascii="Segoe UI" w:hAnsi="Segoe UI" w:cs="Segoe UI"/>
                <w:b/>
                <w:bCs/>
                <w:sz w:val="22"/>
                <w:shd w:val="clear" w:color="auto" w:fill="1D2226"/>
              </w:rPr>
              <w:t xml:space="preserve"> </w:t>
            </w:r>
            <w:proofErr w:type="spellStart"/>
            <w:r w:rsidR="00F3168E" w:rsidRPr="00F3168E">
              <w:rPr>
                <w:rFonts w:ascii="Segoe UI" w:hAnsi="Segoe UI" w:cs="Segoe UI"/>
                <w:b/>
                <w:bCs/>
                <w:sz w:val="22"/>
                <w:shd w:val="clear" w:color="auto" w:fill="1D2226"/>
              </w:rPr>
              <w:t>Logeshwar</w:t>
            </w:r>
            <w:proofErr w:type="spellEnd"/>
          </w:p>
          <w:p w14:paraId="022CDC4D" w14:textId="77777777" w:rsidR="003A244E" w:rsidRDefault="003A244E" w:rsidP="004D3011">
            <w:pPr>
              <w:rPr>
                <w:b/>
                <w:bCs/>
                <w:color w:val="FFFFFF" w:themeColor="background1"/>
                <w:sz w:val="24"/>
                <w:szCs w:val="28"/>
              </w:rPr>
            </w:pPr>
          </w:p>
          <w:p w14:paraId="25DD8872" w14:textId="77777777" w:rsidR="003A244E" w:rsidRDefault="003A244E" w:rsidP="004D3011">
            <w:pPr>
              <w:rPr>
                <w:b/>
                <w:bCs/>
                <w:color w:val="FFFFFF" w:themeColor="background1"/>
                <w:sz w:val="24"/>
                <w:szCs w:val="28"/>
              </w:rPr>
            </w:pPr>
          </w:p>
          <w:p w14:paraId="25AE76F6" w14:textId="77777777" w:rsidR="003A244E" w:rsidRDefault="003A244E" w:rsidP="004D3011">
            <w:pPr>
              <w:rPr>
                <w:b/>
                <w:bCs/>
                <w:color w:val="FFFFFF" w:themeColor="background1"/>
                <w:sz w:val="24"/>
                <w:szCs w:val="28"/>
              </w:rPr>
            </w:pPr>
          </w:p>
          <w:p w14:paraId="0D6D9B76" w14:textId="77777777" w:rsidR="003A244E" w:rsidRPr="002A2718" w:rsidRDefault="003A244E" w:rsidP="004D3011">
            <w:pPr>
              <w:rPr>
                <w:b/>
                <w:bCs/>
                <w:color w:val="FFFFFF" w:themeColor="background1"/>
                <w:sz w:val="24"/>
                <w:szCs w:val="28"/>
              </w:rPr>
            </w:pPr>
          </w:p>
          <w:p w14:paraId="4506EE30" w14:textId="77777777" w:rsidR="000B2A76" w:rsidRDefault="000B2A76" w:rsidP="004D3011">
            <w:pPr>
              <w:rPr>
                <w:b/>
                <w:bCs/>
                <w:color w:val="FFFFFF" w:themeColor="background1"/>
                <w:sz w:val="26"/>
                <w:szCs w:val="30"/>
              </w:rPr>
            </w:pPr>
          </w:p>
          <w:p w14:paraId="034E0729" w14:textId="77777777" w:rsidR="00D735CA" w:rsidRPr="00D735CA" w:rsidRDefault="00D735CA" w:rsidP="004D3011">
            <w:pPr>
              <w:rPr>
                <w:rStyle w:val="Hyperlink"/>
                <w:b/>
                <w:bCs/>
                <w:color w:val="FFFFFF" w:themeColor="background1"/>
                <w:sz w:val="26"/>
                <w:szCs w:val="30"/>
                <w:u w:val="none"/>
              </w:rPr>
            </w:pPr>
          </w:p>
          <w:sdt>
            <w:sdtPr>
              <w:rPr>
                <w:color w:val="B85A22" w:themeColor="accent2" w:themeShade="BF"/>
                <w:u w:val="single"/>
              </w:rPr>
              <w:id w:val="-1444214663"/>
              <w:placeholder>
                <w:docPart w:val="C6C65FB1F4424FC1B20987AC9401F1B7"/>
              </w:placeholder>
              <w:temporary/>
              <w:showingPlcHdr/>
              <w15:appearance w15:val="hidden"/>
            </w:sdtPr>
            <w:sdtEndPr>
              <w:rPr>
                <w:color w:val="548AB7" w:themeColor="accent1" w:themeShade="BF"/>
                <w:u w:val="none"/>
              </w:rPr>
            </w:sdtEndPr>
            <w:sdtContent>
              <w:p w14:paraId="16019DE6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sdt>
            <w:sdtPr>
              <w:id w:val="1444813694"/>
              <w:placeholder>
                <w:docPart w:val="A4868207E90F4E8D96308CA0907502F9"/>
              </w:placeholder>
              <w:temporary/>
              <w:showingPlcHdr/>
              <w15:appearance w15:val="hidden"/>
            </w:sdtPr>
            <w:sdtEndPr/>
            <w:sdtContent>
              <w:p w14:paraId="57134EC7" w14:textId="77777777" w:rsidR="004D3011" w:rsidRDefault="004D3011" w:rsidP="004D3011">
                <w:r w:rsidRPr="004D3011">
                  <w:t>Hobby #1</w:t>
                </w:r>
              </w:p>
            </w:sdtContent>
          </w:sdt>
          <w:sdt>
            <w:sdtPr>
              <w:id w:val="127826779"/>
              <w:placeholder>
                <w:docPart w:val="F7449B35B3A144B9B832276EE4E0CB9F"/>
              </w:placeholder>
              <w:temporary/>
              <w:showingPlcHdr/>
              <w15:appearance w15:val="hidden"/>
            </w:sdtPr>
            <w:sdtEndPr/>
            <w:sdtContent>
              <w:p w14:paraId="1AC21A69" w14:textId="77777777" w:rsidR="004D3011" w:rsidRDefault="004D3011" w:rsidP="004D3011">
                <w:r w:rsidRPr="004D3011">
                  <w:t>Hobby #2</w:t>
                </w:r>
              </w:p>
            </w:sdtContent>
          </w:sdt>
          <w:sdt>
            <w:sdtPr>
              <w:id w:val="-1460640448"/>
              <w:placeholder>
                <w:docPart w:val="3175CB63C84E4C158C7C2B5DAB2F8F52"/>
              </w:placeholder>
              <w:temporary/>
              <w:showingPlcHdr/>
              <w15:appearance w15:val="hidden"/>
            </w:sdtPr>
            <w:sdtEndPr/>
            <w:sdtContent>
              <w:p w14:paraId="237BFA20" w14:textId="77777777" w:rsidR="004D3011" w:rsidRDefault="004D3011" w:rsidP="004D3011">
                <w:r w:rsidRPr="004D3011">
                  <w:t>Hobby #3</w:t>
                </w:r>
              </w:p>
            </w:sdtContent>
          </w:sdt>
          <w:sdt>
            <w:sdtPr>
              <w:id w:val="-1376452077"/>
              <w:placeholder>
                <w:docPart w:val="49DA7739E55E4308B594CB1D3CB013FF"/>
              </w:placeholder>
              <w:temporary/>
              <w:showingPlcHdr/>
              <w15:appearance w15:val="hidden"/>
            </w:sdtPr>
            <w:sdtEndPr/>
            <w:sdtContent>
              <w:p w14:paraId="66375824" w14:textId="77777777" w:rsidR="004D3011" w:rsidRPr="004D3011" w:rsidRDefault="004D3011" w:rsidP="004D3011">
                <w:r w:rsidRPr="004D3011">
                  <w:t>Hobby #4</w:t>
                </w:r>
              </w:p>
            </w:sdtContent>
          </w:sdt>
        </w:tc>
        <w:tc>
          <w:tcPr>
            <w:tcW w:w="760" w:type="dxa"/>
          </w:tcPr>
          <w:p w14:paraId="743D57F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830" w:type="dxa"/>
          </w:tcPr>
          <w:sdt>
            <w:sdtPr>
              <w:id w:val="1049110328"/>
              <w:placeholder>
                <w:docPart w:val="C60CDDF1DD5E4CCEA90F3703AE9E1089"/>
              </w:placeholder>
              <w:temporary/>
              <w:showingPlcHdr/>
              <w15:appearance w15:val="hidden"/>
            </w:sdtPr>
            <w:sdtEndPr/>
            <w:sdtContent>
              <w:p w14:paraId="70644E02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5311943E" w14:textId="623AAAA8" w:rsidR="00036450" w:rsidRPr="00DB6C92" w:rsidRDefault="00FE7C4F" w:rsidP="00B359E4">
            <w:pPr>
              <w:pStyle w:val="Heading4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 </w:t>
            </w:r>
            <w:r w:rsidR="000E3060" w:rsidRPr="00DB6C92">
              <w:rPr>
                <w:sz w:val="20"/>
                <w:szCs w:val="24"/>
              </w:rPr>
              <w:t xml:space="preserve">[ </w:t>
            </w:r>
            <w:r w:rsidR="000E3060" w:rsidRPr="00FE7C4F">
              <w:rPr>
                <w:sz w:val="22"/>
                <w:szCs w:val="26"/>
              </w:rPr>
              <w:t xml:space="preserve">DR, Mangalam High </w:t>
            </w:r>
            <w:proofErr w:type="gramStart"/>
            <w:r w:rsidR="000E3060" w:rsidRPr="00FE7C4F">
              <w:rPr>
                <w:sz w:val="22"/>
                <w:szCs w:val="26"/>
              </w:rPr>
              <w:t xml:space="preserve">school </w:t>
            </w:r>
            <w:r w:rsidR="000E3060" w:rsidRPr="00DB6C92">
              <w:rPr>
                <w:sz w:val="20"/>
                <w:szCs w:val="24"/>
              </w:rPr>
              <w:t>]</w:t>
            </w:r>
            <w:proofErr w:type="gramEnd"/>
          </w:p>
          <w:p w14:paraId="6470EF8E" w14:textId="70ED7F54" w:rsidR="00036450" w:rsidRPr="00DB6C92" w:rsidRDefault="00FE7C4F" w:rsidP="00B359E4">
            <w:pPr>
              <w:pStyle w:val="Dat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 </w:t>
            </w:r>
            <w:r w:rsidR="000E3060" w:rsidRPr="00DB6C92">
              <w:rPr>
                <w:sz w:val="20"/>
                <w:szCs w:val="24"/>
              </w:rPr>
              <w:t>[2010]</w:t>
            </w:r>
            <w:r w:rsidR="00036450" w:rsidRPr="00DB6C92">
              <w:rPr>
                <w:sz w:val="20"/>
                <w:szCs w:val="24"/>
              </w:rPr>
              <w:t xml:space="preserve"> </w:t>
            </w:r>
            <w:r w:rsidR="000E3060" w:rsidRPr="00DB6C92">
              <w:rPr>
                <w:sz w:val="20"/>
                <w:szCs w:val="24"/>
              </w:rPr>
              <w:t>–</w:t>
            </w:r>
            <w:r w:rsidR="00036450" w:rsidRPr="00DB6C92">
              <w:rPr>
                <w:sz w:val="20"/>
                <w:szCs w:val="24"/>
              </w:rPr>
              <w:t xml:space="preserve"> </w:t>
            </w:r>
            <w:r w:rsidR="000E3060" w:rsidRPr="00DB6C92">
              <w:rPr>
                <w:sz w:val="20"/>
                <w:szCs w:val="24"/>
              </w:rPr>
              <w:t>[201</w:t>
            </w:r>
            <w:r w:rsidR="00B914EF" w:rsidRPr="00DB6C92">
              <w:rPr>
                <w:sz w:val="20"/>
                <w:szCs w:val="24"/>
              </w:rPr>
              <w:t>8</w:t>
            </w:r>
            <w:r w:rsidR="000E3060" w:rsidRPr="00DB6C92">
              <w:rPr>
                <w:sz w:val="20"/>
                <w:szCs w:val="24"/>
              </w:rPr>
              <w:t>]</w:t>
            </w:r>
          </w:p>
          <w:p w14:paraId="0EDFD3B4" w14:textId="498791B4" w:rsidR="00B914EF" w:rsidRPr="00B914EF" w:rsidRDefault="00FE7C4F" w:rsidP="00B914EF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 </w:t>
            </w:r>
            <w:r w:rsidR="00DB6C92">
              <w:rPr>
                <w:sz w:val="24"/>
                <w:szCs w:val="28"/>
              </w:rPr>
              <w:t>SSLC – passed out with 66%</w:t>
            </w:r>
          </w:p>
          <w:p w14:paraId="1F2F80E2" w14:textId="46C69035" w:rsidR="00036450" w:rsidRPr="00FE7C4F" w:rsidRDefault="00F77BB3" w:rsidP="00FE7C4F">
            <w:pPr>
              <w:shd w:val="clear" w:color="auto" w:fill="FFFFFF"/>
              <w:spacing w:line="420" w:lineRule="atLeast"/>
              <w:rPr>
                <w:rFonts w:ascii="Segoe UI" w:eastAsia="Times New Roman" w:hAnsi="Segoe UI" w:cs="Segoe UI"/>
                <w:b/>
                <w:bCs/>
                <w:color w:val="111111"/>
                <w:sz w:val="22"/>
                <w:lang w:val="en-IN" w:eastAsia="en-IN"/>
              </w:rPr>
            </w:pPr>
            <w:r>
              <w:t xml:space="preserve"> </w:t>
            </w:r>
            <w:r w:rsidR="00FE7C4F">
              <w:rPr>
                <w:b/>
                <w:bCs/>
                <w:sz w:val="22"/>
                <w:szCs w:val="26"/>
              </w:rPr>
              <w:t>[</w:t>
            </w:r>
            <w:r w:rsidR="00FE7C4F">
              <w:rPr>
                <w:sz w:val="20"/>
                <w:szCs w:val="24"/>
              </w:rPr>
              <w:t xml:space="preserve"> </w:t>
            </w:r>
            <w:r w:rsidR="00FE7C4F" w:rsidRPr="00FE7C4F">
              <w:rPr>
                <w:rFonts w:eastAsia="Times New Roman" w:cs="Segoe UI"/>
                <w:b/>
                <w:bCs/>
                <w:color w:val="111111"/>
                <w:sz w:val="22"/>
                <w:lang w:val="en-IN" w:eastAsia="en-IN"/>
              </w:rPr>
              <w:t xml:space="preserve">Sri Ramakrishna Mission Higher Secondary </w:t>
            </w:r>
            <w:proofErr w:type="gramStart"/>
            <w:r w:rsidR="00FE7C4F" w:rsidRPr="00FE7C4F">
              <w:rPr>
                <w:rFonts w:eastAsia="Times New Roman" w:cs="Segoe UI"/>
                <w:b/>
                <w:bCs/>
                <w:color w:val="111111"/>
                <w:sz w:val="22"/>
                <w:lang w:val="en-IN" w:eastAsia="en-IN"/>
              </w:rPr>
              <w:t>School</w:t>
            </w:r>
            <w:r w:rsidR="00FE7C4F">
              <w:rPr>
                <w:rFonts w:eastAsia="Times New Roman" w:cs="Segoe UI"/>
                <w:b/>
                <w:bCs/>
                <w:color w:val="111111"/>
                <w:sz w:val="22"/>
                <w:lang w:val="en-IN" w:eastAsia="en-IN"/>
              </w:rPr>
              <w:t xml:space="preserve"> ]</w:t>
            </w:r>
            <w:proofErr w:type="gramEnd"/>
          </w:p>
          <w:p w14:paraId="7C70310B" w14:textId="7F4D0A0D" w:rsidR="00036450" w:rsidRPr="00DB6C92" w:rsidRDefault="00FE7C4F" w:rsidP="00B359E4">
            <w:pPr>
              <w:pStyle w:val="Dat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 </w:t>
            </w:r>
            <w:r w:rsidR="000E3060" w:rsidRPr="00DB6C92">
              <w:rPr>
                <w:sz w:val="20"/>
                <w:szCs w:val="24"/>
              </w:rPr>
              <w:t>[</w:t>
            </w:r>
            <w:r w:rsidR="001D0DC7" w:rsidRPr="00DB6C92">
              <w:rPr>
                <w:sz w:val="20"/>
                <w:szCs w:val="24"/>
              </w:rPr>
              <w:t>201</w:t>
            </w:r>
            <w:r w:rsidR="00B914EF" w:rsidRPr="00DB6C92">
              <w:rPr>
                <w:sz w:val="20"/>
                <w:szCs w:val="24"/>
              </w:rPr>
              <w:t>8</w:t>
            </w:r>
            <w:r w:rsidR="000E3060" w:rsidRPr="00DB6C92">
              <w:rPr>
                <w:sz w:val="20"/>
                <w:szCs w:val="24"/>
              </w:rPr>
              <w:t>]</w:t>
            </w:r>
            <w:r w:rsidR="00036450" w:rsidRPr="00DB6C92">
              <w:rPr>
                <w:sz w:val="20"/>
                <w:szCs w:val="24"/>
              </w:rPr>
              <w:t xml:space="preserve"> - </w:t>
            </w:r>
            <w:r w:rsidR="000E3060" w:rsidRPr="00DB6C92">
              <w:rPr>
                <w:sz w:val="20"/>
                <w:szCs w:val="24"/>
              </w:rPr>
              <w:t>[202</w:t>
            </w:r>
            <w:r w:rsidR="00B914EF" w:rsidRPr="00DB6C92">
              <w:rPr>
                <w:sz w:val="20"/>
                <w:szCs w:val="24"/>
              </w:rPr>
              <w:t>0</w:t>
            </w:r>
            <w:r w:rsidR="000E3060" w:rsidRPr="00DB6C92">
              <w:rPr>
                <w:sz w:val="20"/>
                <w:szCs w:val="24"/>
              </w:rPr>
              <w:t>]</w:t>
            </w:r>
          </w:p>
          <w:p w14:paraId="769914E8" w14:textId="2134BD40" w:rsidR="00DB6C92" w:rsidRPr="00DB6C92" w:rsidRDefault="00FE7C4F" w:rsidP="00DB6C92">
            <w:r>
              <w:rPr>
                <w:sz w:val="24"/>
                <w:szCs w:val="28"/>
              </w:rPr>
              <w:t xml:space="preserve"> </w:t>
            </w:r>
            <w:r w:rsidR="00DB6C92">
              <w:rPr>
                <w:sz w:val="24"/>
                <w:szCs w:val="28"/>
              </w:rPr>
              <w:t>SSLC – passed out with 47.3%</w:t>
            </w:r>
          </w:p>
          <w:p w14:paraId="519A3449" w14:textId="24D71849" w:rsidR="000E3060" w:rsidRPr="00FE7C4F" w:rsidRDefault="00F77BB3" w:rsidP="00FE7C4F">
            <w:pPr>
              <w:shd w:val="clear" w:color="auto" w:fill="FFFFFF"/>
              <w:spacing w:line="420" w:lineRule="atLeast"/>
              <w:rPr>
                <w:rFonts w:ascii="Segoe UI" w:eastAsia="Times New Roman" w:hAnsi="Segoe UI" w:cs="Segoe UI"/>
                <w:b/>
                <w:bCs/>
                <w:color w:val="111111"/>
                <w:sz w:val="22"/>
                <w:lang w:val="en-IN" w:eastAsia="en-IN"/>
              </w:rPr>
            </w:pPr>
            <w:r>
              <w:t xml:space="preserve"> </w:t>
            </w:r>
            <w:r w:rsidR="00FE7C4F">
              <w:rPr>
                <w:b/>
                <w:bCs/>
                <w:sz w:val="22"/>
                <w:szCs w:val="26"/>
              </w:rPr>
              <w:t>[</w:t>
            </w:r>
            <w:r w:rsidR="00FE7C4F">
              <w:rPr>
                <w:rFonts w:eastAsia="Times New Roman" w:cs="Segoe UI"/>
                <w:b/>
                <w:bCs/>
                <w:color w:val="111111"/>
                <w:sz w:val="22"/>
                <w:lang w:val="en-IN" w:eastAsia="en-IN"/>
              </w:rPr>
              <w:t xml:space="preserve"> </w:t>
            </w:r>
            <w:proofErr w:type="spellStart"/>
            <w:r w:rsidR="00FE7C4F" w:rsidRPr="00FE7C4F">
              <w:rPr>
                <w:rFonts w:cs="Segoe UI"/>
                <w:b/>
                <w:bCs/>
                <w:color w:val="111111"/>
                <w:sz w:val="22"/>
                <w:shd w:val="clear" w:color="auto" w:fill="FFFFFF"/>
              </w:rPr>
              <w:t>Valliammai</w:t>
            </w:r>
            <w:proofErr w:type="spellEnd"/>
            <w:r w:rsidR="00FE7C4F" w:rsidRPr="00FE7C4F">
              <w:rPr>
                <w:rFonts w:cs="Segoe UI"/>
                <w:b/>
                <w:bCs/>
                <w:color w:val="111111"/>
                <w:sz w:val="22"/>
                <w:shd w:val="clear" w:color="auto" w:fill="FFFFFF"/>
              </w:rPr>
              <w:t xml:space="preserve"> Polytechnic </w:t>
            </w:r>
            <w:proofErr w:type="gramStart"/>
            <w:r w:rsidR="00FE7C4F" w:rsidRPr="00FE7C4F">
              <w:rPr>
                <w:rFonts w:cs="Segoe UI"/>
                <w:b/>
                <w:bCs/>
                <w:color w:val="111111"/>
                <w:sz w:val="22"/>
                <w:shd w:val="clear" w:color="auto" w:fill="FFFFFF"/>
              </w:rPr>
              <w:t>College</w:t>
            </w:r>
            <w:r w:rsidR="00FE7C4F">
              <w:rPr>
                <w:rFonts w:eastAsia="Times New Roman" w:cs="Segoe UI"/>
                <w:b/>
                <w:bCs/>
                <w:color w:val="111111"/>
                <w:sz w:val="22"/>
                <w:lang w:val="en-IN" w:eastAsia="en-IN"/>
              </w:rPr>
              <w:t xml:space="preserve"> ]</w:t>
            </w:r>
            <w:proofErr w:type="gramEnd"/>
          </w:p>
          <w:p w14:paraId="23D4BC26" w14:textId="20CFC46D" w:rsidR="000E3060" w:rsidRPr="00DB6C92" w:rsidRDefault="00FE7C4F" w:rsidP="000E3060">
            <w:pPr>
              <w:pStyle w:val="Date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 </w:t>
            </w:r>
            <w:r w:rsidR="000E3060" w:rsidRPr="00DB6C92">
              <w:rPr>
                <w:sz w:val="20"/>
                <w:szCs w:val="24"/>
              </w:rPr>
              <w:t>[202</w:t>
            </w:r>
            <w:r w:rsidR="001D0DC7" w:rsidRPr="00DB6C92">
              <w:rPr>
                <w:sz w:val="20"/>
                <w:szCs w:val="24"/>
              </w:rPr>
              <w:t>0</w:t>
            </w:r>
            <w:r w:rsidR="000E3060" w:rsidRPr="00DB6C92">
              <w:rPr>
                <w:sz w:val="20"/>
                <w:szCs w:val="24"/>
              </w:rPr>
              <w:t>] – [2022]</w:t>
            </w:r>
          </w:p>
          <w:p w14:paraId="7F0F3819" w14:textId="5EBC960D" w:rsidR="000E3060" w:rsidRDefault="00FE7C4F" w:rsidP="000E3060">
            <w:r>
              <w:rPr>
                <w:sz w:val="24"/>
                <w:szCs w:val="28"/>
              </w:rPr>
              <w:t xml:space="preserve"> </w:t>
            </w:r>
            <w:r w:rsidR="00DB6C92">
              <w:rPr>
                <w:sz w:val="24"/>
                <w:szCs w:val="28"/>
              </w:rPr>
              <w:t xml:space="preserve">DIPLOMO IN </w:t>
            </w:r>
            <w:proofErr w:type="gramStart"/>
            <w:r w:rsidR="00DB6C92">
              <w:rPr>
                <w:sz w:val="24"/>
                <w:szCs w:val="28"/>
              </w:rPr>
              <w:t>ELECTRONICS  AND</w:t>
            </w:r>
            <w:proofErr w:type="gramEnd"/>
            <w:r w:rsidR="00DB6C92">
              <w:rPr>
                <w:sz w:val="24"/>
                <w:szCs w:val="28"/>
              </w:rPr>
              <w:t xml:space="preserve"> COMMUNICAT</w:t>
            </w:r>
            <w:r>
              <w:rPr>
                <w:sz w:val="24"/>
                <w:szCs w:val="28"/>
              </w:rPr>
              <w:t>C</w:t>
            </w:r>
            <w:r w:rsidR="00DB6C92">
              <w:rPr>
                <w:sz w:val="24"/>
                <w:szCs w:val="28"/>
              </w:rPr>
              <w:t>N</w:t>
            </w:r>
            <w:r>
              <w:rPr>
                <w:sz w:val="24"/>
                <w:szCs w:val="28"/>
              </w:rPr>
              <w:t xml:space="preserve">         </w:t>
            </w:r>
            <w:r w:rsidR="00DB6C92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       E</w:t>
            </w:r>
            <w:r w:rsidR="00DB6C92">
              <w:rPr>
                <w:sz w:val="24"/>
                <w:szCs w:val="28"/>
              </w:rPr>
              <w:t>NGINEERING  –  passed out with 92 %</w:t>
            </w:r>
          </w:p>
          <w:sdt>
            <w:sdtPr>
              <w:id w:val="1001553383"/>
              <w:placeholder>
                <w:docPart w:val="09320158983747CA95C0785F779F8213"/>
              </w:placeholder>
              <w:temporary/>
              <w:showingPlcHdr/>
              <w15:appearance w15:val="hidden"/>
            </w:sdtPr>
            <w:sdtEndPr/>
            <w:sdtContent>
              <w:p w14:paraId="33BE584E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02D05522" w14:textId="77777777" w:rsidR="00F77BB3" w:rsidRDefault="00FE7C4F" w:rsidP="00036450">
            <w:pPr>
              <w:rPr>
                <w:sz w:val="24"/>
                <w:szCs w:val="28"/>
              </w:rPr>
            </w:pPr>
            <w:r>
              <w:t xml:space="preserve"> </w:t>
            </w:r>
            <w:r>
              <w:rPr>
                <w:sz w:val="24"/>
                <w:szCs w:val="28"/>
              </w:rPr>
              <w:t xml:space="preserve">Just 2 months </w:t>
            </w:r>
            <w:r w:rsidR="00F77BB3">
              <w:rPr>
                <w:sz w:val="24"/>
                <w:szCs w:val="28"/>
              </w:rPr>
              <w:t>experience as JUNIOR SMT ENGINEER</w:t>
            </w:r>
          </w:p>
          <w:p w14:paraId="30AE4866" w14:textId="76A54F72" w:rsidR="004D3011" w:rsidRDefault="00F77BB3" w:rsidP="00036450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 AT SRM TECHNOLOGY </w:t>
            </w:r>
          </w:p>
          <w:p w14:paraId="1FB91685" w14:textId="34AC9027" w:rsidR="00F77BB3" w:rsidRDefault="00F77BB3" w:rsidP="00036450"/>
          <w:sdt>
            <w:sdtPr>
              <w:id w:val="1669594239"/>
              <w:placeholder>
                <w:docPart w:val="68584B389A424C6A9A1A75521715F5CD"/>
              </w:placeholder>
              <w:temporary/>
              <w:showingPlcHdr/>
              <w15:appearance w15:val="hidden"/>
            </w:sdtPr>
            <w:sdtEndPr/>
            <w:sdtContent>
              <w:p w14:paraId="291C426E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3C2D337A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3D40973B" wp14:editId="7A723574">
                  <wp:extent cx="3819525" cy="1800225"/>
                  <wp:effectExtent l="0" t="0" r="9525" b="9525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  <w:tr w:rsidR="00FE7C4F" w14:paraId="46459D73" w14:textId="77777777" w:rsidTr="00F77BB3">
        <w:trPr>
          <w:trHeight w:val="740"/>
        </w:trPr>
        <w:tc>
          <w:tcPr>
            <w:tcW w:w="3800" w:type="dxa"/>
          </w:tcPr>
          <w:p w14:paraId="33104974" w14:textId="77777777" w:rsidR="00FE7C4F" w:rsidRDefault="00FE7C4F" w:rsidP="00036450">
            <w:pPr>
              <w:pStyle w:val="Heading3"/>
            </w:pPr>
          </w:p>
        </w:tc>
        <w:tc>
          <w:tcPr>
            <w:tcW w:w="760" w:type="dxa"/>
          </w:tcPr>
          <w:p w14:paraId="12DEC361" w14:textId="77777777" w:rsidR="00FE7C4F" w:rsidRDefault="00FE7C4F" w:rsidP="000C45FF">
            <w:pPr>
              <w:tabs>
                <w:tab w:val="left" w:pos="990"/>
              </w:tabs>
            </w:pPr>
          </w:p>
        </w:tc>
        <w:tc>
          <w:tcPr>
            <w:tcW w:w="6830" w:type="dxa"/>
          </w:tcPr>
          <w:p w14:paraId="06FA2AB9" w14:textId="77777777" w:rsidR="00FE7C4F" w:rsidRDefault="00FE7C4F" w:rsidP="00036450">
            <w:pPr>
              <w:pStyle w:val="Heading2"/>
            </w:pPr>
          </w:p>
        </w:tc>
      </w:tr>
    </w:tbl>
    <w:p w14:paraId="404D3329" w14:textId="77777777" w:rsidR="0043117B" w:rsidRDefault="00EE0664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9417C" w14:textId="77777777" w:rsidR="000E3060" w:rsidRDefault="000E3060" w:rsidP="000C45FF">
      <w:r>
        <w:separator/>
      </w:r>
    </w:p>
  </w:endnote>
  <w:endnote w:type="continuationSeparator" w:id="0">
    <w:p w14:paraId="103F3690" w14:textId="77777777" w:rsidR="000E3060" w:rsidRDefault="000E306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9112F" w14:textId="77777777" w:rsidR="000E3060" w:rsidRDefault="000E3060" w:rsidP="000C45FF">
      <w:r>
        <w:separator/>
      </w:r>
    </w:p>
  </w:footnote>
  <w:footnote w:type="continuationSeparator" w:id="0">
    <w:p w14:paraId="7846CF4E" w14:textId="77777777" w:rsidR="000E3060" w:rsidRDefault="000E306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25CCE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B495FB7" wp14:editId="58E9C5D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" o:spid="_x0000_i1026" type="#_x0000_t75" style="width:384pt;height:384pt;visibility:visible;mso-wrap-style:square" o:bullet="t">
        <v:imagedata r:id="rId1" o:title=""/>
      </v:shape>
    </w:pict>
  </w:numPicBullet>
  <w:abstractNum w:abstractNumId="0" w15:restartNumberingAfterBreak="0">
    <w:nsid w:val="407C0FB4"/>
    <w:multiLevelType w:val="hybridMultilevel"/>
    <w:tmpl w:val="58D66026"/>
    <w:lvl w:ilvl="0" w:tplc="00A2AA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948B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44E02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A63E9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422E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DAA4F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08847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348BA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33AD2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762461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060"/>
    <w:rsid w:val="00036450"/>
    <w:rsid w:val="00055671"/>
    <w:rsid w:val="00094499"/>
    <w:rsid w:val="000B2A76"/>
    <w:rsid w:val="000C20CA"/>
    <w:rsid w:val="000C45FF"/>
    <w:rsid w:val="000E3060"/>
    <w:rsid w:val="000E3FD1"/>
    <w:rsid w:val="00112054"/>
    <w:rsid w:val="001317D8"/>
    <w:rsid w:val="001525E1"/>
    <w:rsid w:val="00180329"/>
    <w:rsid w:val="0019001F"/>
    <w:rsid w:val="001A74A5"/>
    <w:rsid w:val="001B2ABD"/>
    <w:rsid w:val="001D0DC7"/>
    <w:rsid w:val="001E0391"/>
    <w:rsid w:val="001E1759"/>
    <w:rsid w:val="001F1ECC"/>
    <w:rsid w:val="00200B97"/>
    <w:rsid w:val="002400EB"/>
    <w:rsid w:val="00256CF7"/>
    <w:rsid w:val="00281FD5"/>
    <w:rsid w:val="002A2718"/>
    <w:rsid w:val="0030481B"/>
    <w:rsid w:val="003156FC"/>
    <w:rsid w:val="003254B5"/>
    <w:rsid w:val="0037121F"/>
    <w:rsid w:val="003910D8"/>
    <w:rsid w:val="003A244E"/>
    <w:rsid w:val="003A6B7D"/>
    <w:rsid w:val="003B06CA"/>
    <w:rsid w:val="00401BD8"/>
    <w:rsid w:val="004071FC"/>
    <w:rsid w:val="004160D5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542B6"/>
    <w:rsid w:val="006771D0"/>
    <w:rsid w:val="00715FCB"/>
    <w:rsid w:val="00743101"/>
    <w:rsid w:val="00764C9F"/>
    <w:rsid w:val="007775E1"/>
    <w:rsid w:val="00784F3E"/>
    <w:rsid w:val="007867A0"/>
    <w:rsid w:val="00786DD3"/>
    <w:rsid w:val="007927F5"/>
    <w:rsid w:val="00802CA0"/>
    <w:rsid w:val="008C4B73"/>
    <w:rsid w:val="008E5A62"/>
    <w:rsid w:val="009260CD"/>
    <w:rsid w:val="00940A66"/>
    <w:rsid w:val="00952C25"/>
    <w:rsid w:val="009D21E8"/>
    <w:rsid w:val="00A16404"/>
    <w:rsid w:val="00A2118D"/>
    <w:rsid w:val="00A842F0"/>
    <w:rsid w:val="00A87CC2"/>
    <w:rsid w:val="00AD0A50"/>
    <w:rsid w:val="00AD76E2"/>
    <w:rsid w:val="00B20152"/>
    <w:rsid w:val="00B359E4"/>
    <w:rsid w:val="00B57D98"/>
    <w:rsid w:val="00B70850"/>
    <w:rsid w:val="00B914EF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735CA"/>
    <w:rsid w:val="00DA1F4D"/>
    <w:rsid w:val="00DB6C92"/>
    <w:rsid w:val="00DD172A"/>
    <w:rsid w:val="00E13059"/>
    <w:rsid w:val="00E25A26"/>
    <w:rsid w:val="00E4381A"/>
    <w:rsid w:val="00E52749"/>
    <w:rsid w:val="00E55D74"/>
    <w:rsid w:val="00EE0664"/>
    <w:rsid w:val="00F3168E"/>
    <w:rsid w:val="00F41248"/>
    <w:rsid w:val="00F60274"/>
    <w:rsid w:val="00F77BB3"/>
    <w:rsid w:val="00F77FB9"/>
    <w:rsid w:val="00FB068F"/>
    <w:rsid w:val="00FE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3C8C214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8E5A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5828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okesh272203@gmail.com" TargetMode="Externa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kes\AppData\Local\Microsoft\Office\16.0\DTS\en-US%7bD6DD3C41-0FFD-4393-998E-7FA08477BE2F%7d\%7bBEAF3D69-C3EB-488D-8992-F6F842FD64BB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pattFill prst="ltUpDiag">
              <a:fgClr>
                <a:schemeClr val="accent1"/>
              </a:fgClr>
              <a:bgClr>
                <a:schemeClr val="lt1"/>
              </a:bgClr>
            </a:pattFill>
            <a:ln>
              <a:noFill/>
            </a:ln>
            <a:effectLst/>
          </c:spPr>
          <c:invertIfNegative val="0"/>
          <c:dLbls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33.3%</a:t>
                    </a:r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separator>, </c:separator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38F1-4A70-8CC7-1BAB2CEC93B0}"/>
                </c:ext>
              </c:extLst>
            </c:dLbl>
            <c:numFmt formatCode="0%" sourceLinked="0"/>
            <c:spPr>
              <a:solidFill>
                <a:schemeClr val="accent1">
                  <a:alpha val="70000"/>
                </a:schemeClr>
              </a:solidFill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REACT</c:v>
                </c:pt>
                <c:pt idx="1">
                  <c:v>JAVACSRIPT</c:v>
                </c:pt>
                <c:pt idx="2">
                  <c:v>BOOTSTARP</c:v>
                </c:pt>
                <c:pt idx="3">
                  <c:v>CSS</c:v>
                </c:pt>
                <c:pt idx="4">
                  <c:v>HTML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0.8</c:v>
                </c:pt>
                <c:pt idx="1">
                  <c:v>0.9</c:v>
                </c:pt>
                <c:pt idx="2">
                  <c:v>0.7</c:v>
                </c:pt>
                <c:pt idx="3">
                  <c:v>0.8</c:v>
                </c:pt>
                <c:pt idx="4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9"/>
        <c:overlap val="-2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accent1">
                <a:lumMod val="60000"/>
                <a:lumOff val="4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50" normalizeH="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lt1">
                  <a:alpha val="25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accent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6">
  <cs:axisTitle>
    <cs:lnRef idx="0"/>
    <cs:fillRef idx="0"/>
    <cs:effectRef idx="0"/>
    <cs:fontRef idx="minor">
      <a:schemeClr val="lt1"/>
    </cs:fontRef>
    <cs:defRPr sz="900" b="1" kern="1200"/>
  </cs:axisTitle>
  <cs:categoryAxis>
    <cs:lnRef idx="0">
      <cs:styleClr val="0"/>
    </cs:lnRef>
    <cs:fillRef idx="0"/>
    <cs:effectRef idx="0"/>
    <cs:fontRef idx="minor">
      <a:schemeClr val="lt1"/>
    </cs:fontRef>
    <cs:spPr>
      <a:ln w="3175" cap="flat" cmpd="sng" algn="ctr">
        <a:solidFill>
          <a:schemeClr val="phClr">
            <a:lumMod val="60000"/>
            <a:lumOff val="40000"/>
          </a:schemeClr>
        </a:solidFill>
        <a:round/>
      </a:ln>
    </cs:spPr>
    <cs:defRPr sz="800" kern="1200" cap="all" spc="150" normalizeH="0" baseline="0"/>
  </cs:categoryAxis>
  <cs:chartArea>
    <cs:lnRef idx="0">
      <cs:styleClr val="0"/>
    </cs:lnRef>
    <cs:fillRef idx="0">
      <cs:styleClr val="0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  <cs:defRPr sz="1000" kern="1200"/>
  </cs:chartArea>
  <cs:dataLabel>
    <cs:lnRef idx="0"/>
    <cs:fillRef idx="0">
      <cs:styleClr val="auto"/>
    </cs:fillRef>
    <cs:effectRef idx="0"/>
    <cs:fontRef idx="minor">
      <a:schemeClr val="lt1"/>
    </cs:fontRef>
    <cs:spPr>
      <a:solidFill>
        <a:schemeClr val="phClr">
          <a:alpha val="70000"/>
        </a:schemeClr>
      </a:solidFill>
    </cs:spPr>
    <cs:defRPr sz="900" kern="120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lt1"/>
        </a:bgClr>
      </a:patt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lt1"/>
        </a:bgClr>
      </a:pattFill>
    </cs:spPr>
  </cs:dataPoint3D>
  <cs:dataPointLine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34925" cap="rnd">
        <a:solidFill>
          <a:schemeClr val="lt1"/>
        </a:solidFill>
        <a:round/>
      </a:ln>
      <a:effectLst>
        <a:outerShdw dist="25400" dir="2700000" algn="tl" rotWithShape="0">
          <a:schemeClr val="phClr"/>
        </a:outerShdw>
      </a:effectLst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22225">
        <a:solidFill>
          <a:schemeClr val="lt1"/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>
      <cs:styleClr val="0"/>
    </cs:lnRef>
    <cs:fillRef idx="0"/>
    <cs:effectRef idx="0"/>
    <cs:fontRef idx="minor">
      <a:schemeClr val="lt1"/>
    </cs:fontRef>
    <cs:spPr>
      <a:ln w="9525">
        <a:solidFill>
          <a:schemeClr val="phClr">
            <a:lumMod val="60000"/>
            <a:lumOff val="40000"/>
          </a:schemeClr>
        </a:solidFill>
      </a:ln>
    </cs:spPr>
    <cs:defRPr sz="900" kern="1200"/>
  </cs:dataTable>
  <cs:downBar>
    <cs:lnRef idx="0">
      <cs:styleClr val="0"/>
    </cs:lnRef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downBar>
  <cs:drop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prstDash val="dash"/>
      </a:ln>
    </cs:spPr>
  </cs:dropLine>
  <cs:errorBar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round/>
      </a:ln>
      <a:effectLst>
        <a:glow rad="25400">
          <a:schemeClr val="lt1"/>
        </a:glow>
      </a:effectLst>
    </cs:spPr>
  </cs:errorBar>
  <cs:floor>
    <cs:lnRef idx="0"/>
    <cs:fillRef idx="0"/>
    <cs:effectRef idx="0"/>
    <cs:fontRef idx="minor">
      <a:schemeClr val="dk1"/>
    </cs:fontRef>
  </cs:floor>
  <cs:gridlineMajor>
    <cs:lnRef idx="0">
      <cs:styleClr val="0"/>
    </cs:lnRef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25000"/>
          </a:schemeClr>
        </a:solidFill>
        <a:round/>
      </a:ln>
    </cs:spPr>
  </cs:gridlineMajor>
  <cs:gridlineMinor>
    <cs:lnRef idx="0">
      <cs:styleClr val="0"/>
    </cs:lnRef>
    <cs:fillRef idx="0"/>
    <cs:effectRef idx="0"/>
    <cs:fontRef idx="minor">
      <a:schemeClr val="dk1"/>
    </cs:fontRef>
    <cs:spPr>
      <a:ln>
        <a:solidFill>
          <a:schemeClr val="lt1">
            <a:alpha val="10000"/>
          </a:schemeClr>
        </a:solidFill>
      </a:ln>
    </cs:spPr>
  </cs:gridlineMinor>
  <cs:hiLo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prstDash val="dash"/>
      </a:ln>
    </cs:spPr>
  </cs:hiLoLine>
  <cs:leader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</a:ln>
    </cs:spPr>
  </cs:leaderLine>
  <cs:legend>
    <cs:lnRef idx="0"/>
    <cs:fillRef idx="0"/>
    <cs:effectRef idx="0"/>
    <cs:fontRef idx="minor">
      <a:schemeClr val="lt1"/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>
      <cs:styleClr val="0"/>
    </cs:lnRef>
    <cs:fillRef idx="0"/>
    <cs:effectRef idx="0"/>
    <cs:fontRef idx="minor">
      <a:schemeClr val="lt1"/>
    </cs:fontRef>
    <cs:spPr>
      <a:ln w="3175" cap="flat" cmpd="sng" algn="ctr">
        <a:solidFill>
          <a:schemeClr val="phClr">
            <a:lumMod val="60000"/>
            <a:lumOff val="40000"/>
          </a:schemeClr>
        </a:solidFill>
        <a:round/>
      </a:ln>
    </cs:spPr>
    <cs:defRPr sz="900" kern="1200"/>
  </cs:seriesAxis>
  <cs:series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  <a:tint val="5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lt1"/>
    </cs:fontRef>
    <cs:defRPr sz="1500" b="1" kern="1200" cap="all" spc="100" normalizeH="0" baseline="0"/>
  </cs:title>
  <cs:trendline>
    <cs:lnRef idx="0"/>
    <cs:fillRef idx="0"/>
    <cs:effectRef idx="0"/>
    <cs:fontRef idx="minor">
      <a:schemeClr val="dk1"/>
    </cs:fontRef>
    <cs:spPr>
      <a:ln w="28575" cap="rnd">
        <a:solidFill>
          <a:schemeClr val="lt1">
            <a:alpha val="50000"/>
          </a:schemeClr>
        </a:solidFill>
        <a:round/>
      </a:ln>
    </cs:spPr>
  </cs:trendline>
  <cs:trendlineLabel>
    <cs:lnRef idx="0"/>
    <cs:fillRef idx="0"/>
    <cs:effectRef idx="0"/>
    <cs:fontRef idx="minor">
      <a:schemeClr val="lt1"/>
    </cs:fontRef>
    <cs:defRPr sz="900" kern="1200"/>
  </cs:trendlineLabel>
  <cs:upBar>
    <cs:lnRef idx="0">
      <cs:styleClr val="0"/>
    </cs:lnRef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upBar>
  <cs:valueAxis>
    <cs:lnRef idx="0"/>
    <cs:fillRef idx="0"/>
    <cs:effectRef idx="0"/>
    <cs:fontRef idx="minor">
      <a:schemeClr val="lt1"/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EC1B885044912B4C8F9B154D273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67331-B3B6-430F-81F9-98982E3CD57B}"/>
      </w:docPartPr>
      <w:docPartBody>
        <w:p w:rsidR="00C25E79" w:rsidRDefault="00BE6A86">
          <w:pPr>
            <w:pStyle w:val="15FEC1B885044912B4C8F9B154D27319"/>
          </w:pPr>
          <w:r w:rsidRPr="00D5459D">
            <w:t>Profile</w:t>
          </w:r>
        </w:p>
      </w:docPartBody>
    </w:docPart>
    <w:docPart>
      <w:docPartPr>
        <w:name w:val="275A21384AB44505AAD6552C219160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D2E07A-52E9-4EAB-9944-02071BDD3CDE}"/>
      </w:docPartPr>
      <w:docPartBody>
        <w:p w:rsidR="00C25E79" w:rsidRDefault="00BE6A86">
          <w:pPr>
            <w:pStyle w:val="275A21384AB44505AAD6552C21916003"/>
          </w:pPr>
          <w:r w:rsidRPr="00CB0055">
            <w:t>Contact</w:t>
          </w:r>
        </w:p>
      </w:docPartBody>
    </w:docPart>
    <w:docPart>
      <w:docPartPr>
        <w:name w:val="C6C65FB1F4424FC1B20987AC9401F1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B6DEDC-5615-4842-9671-07F4945F2169}"/>
      </w:docPartPr>
      <w:docPartBody>
        <w:p w:rsidR="00C25E79" w:rsidRDefault="00BE6A86">
          <w:pPr>
            <w:pStyle w:val="C6C65FB1F4424FC1B20987AC9401F1B7"/>
          </w:pPr>
          <w:r w:rsidRPr="00CB0055">
            <w:t>Hobbies</w:t>
          </w:r>
        </w:p>
      </w:docPartBody>
    </w:docPart>
    <w:docPart>
      <w:docPartPr>
        <w:name w:val="A4868207E90F4E8D96308CA0907502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9B64B-6E3F-47B2-8108-4BBFF3595C0B}"/>
      </w:docPartPr>
      <w:docPartBody>
        <w:p w:rsidR="00C25E79" w:rsidRDefault="00BE6A86">
          <w:pPr>
            <w:pStyle w:val="A4868207E90F4E8D96308CA0907502F9"/>
          </w:pPr>
          <w:r w:rsidRPr="004D3011">
            <w:t>Hobby #1</w:t>
          </w:r>
        </w:p>
      </w:docPartBody>
    </w:docPart>
    <w:docPart>
      <w:docPartPr>
        <w:name w:val="F7449B35B3A144B9B832276EE4E0CB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A763EC-E4BB-4C79-B50C-9E1E1D8C8BEF}"/>
      </w:docPartPr>
      <w:docPartBody>
        <w:p w:rsidR="00C25E79" w:rsidRDefault="00BE6A86">
          <w:pPr>
            <w:pStyle w:val="F7449B35B3A144B9B832276EE4E0CB9F"/>
          </w:pPr>
          <w:r w:rsidRPr="004D3011">
            <w:t>Hobby #2</w:t>
          </w:r>
        </w:p>
      </w:docPartBody>
    </w:docPart>
    <w:docPart>
      <w:docPartPr>
        <w:name w:val="3175CB63C84E4C158C7C2B5DAB2F8F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291E7-3540-4097-967A-49A4485DA316}"/>
      </w:docPartPr>
      <w:docPartBody>
        <w:p w:rsidR="00C25E79" w:rsidRDefault="00BE6A86">
          <w:pPr>
            <w:pStyle w:val="3175CB63C84E4C158C7C2B5DAB2F8F52"/>
          </w:pPr>
          <w:r w:rsidRPr="004D3011">
            <w:t>Hobby #3</w:t>
          </w:r>
        </w:p>
      </w:docPartBody>
    </w:docPart>
    <w:docPart>
      <w:docPartPr>
        <w:name w:val="49DA7739E55E4308B594CB1D3CB013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107AA2-E66B-45FB-9D33-53DB4428C034}"/>
      </w:docPartPr>
      <w:docPartBody>
        <w:p w:rsidR="00C25E79" w:rsidRDefault="00BE6A86">
          <w:pPr>
            <w:pStyle w:val="49DA7739E55E4308B594CB1D3CB013FF"/>
          </w:pPr>
          <w:r w:rsidRPr="004D3011">
            <w:t>Hobby #4</w:t>
          </w:r>
        </w:p>
      </w:docPartBody>
    </w:docPart>
    <w:docPart>
      <w:docPartPr>
        <w:name w:val="C60CDDF1DD5E4CCEA90F3703AE9E10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204D82-E5E7-4960-8BB3-FB47DF788B1F}"/>
      </w:docPartPr>
      <w:docPartBody>
        <w:p w:rsidR="00C25E79" w:rsidRDefault="00BE6A86">
          <w:pPr>
            <w:pStyle w:val="C60CDDF1DD5E4CCEA90F3703AE9E1089"/>
          </w:pPr>
          <w:r w:rsidRPr="00036450">
            <w:t>EDUCATION</w:t>
          </w:r>
        </w:p>
      </w:docPartBody>
    </w:docPart>
    <w:docPart>
      <w:docPartPr>
        <w:name w:val="09320158983747CA95C0785F779F82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AB7AD4-1965-45D8-BBC4-BFCB92C6BDF7}"/>
      </w:docPartPr>
      <w:docPartBody>
        <w:p w:rsidR="00C25E79" w:rsidRDefault="00BE6A86">
          <w:pPr>
            <w:pStyle w:val="09320158983747CA95C0785F779F8213"/>
          </w:pPr>
          <w:r w:rsidRPr="00036450">
            <w:t>WORK EXPERIENCE</w:t>
          </w:r>
        </w:p>
      </w:docPartBody>
    </w:docPart>
    <w:docPart>
      <w:docPartPr>
        <w:name w:val="68584B389A424C6A9A1A75521715F5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D98574-6349-411B-AD19-8FEAE71F89C9}"/>
      </w:docPartPr>
      <w:docPartBody>
        <w:p w:rsidR="00C25E79" w:rsidRDefault="00BE6A86">
          <w:pPr>
            <w:pStyle w:val="68584B389A424C6A9A1A75521715F5CD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A86"/>
    <w:rsid w:val="00BE6A86"/>
    <w:rsid w:val="00C2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BE6A86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FEC1B885044912B4C8F9B154D27319">
    <w:name w:val="15FEC1B885044912B4C8F9B154D27319"/>
  </w:style>
  <w:style w:type="paragraph" w:customStyle="1" w:styleId="275A21384AB44505AAD6552C21916003">
    <w:name w:val="275A21384AB44505AAD6552C21916003"/>
  </w:style>
  <w:style w:type="character" w:styleId="Hyperlink">
    <w:name w:val="Hyperlink"/>
    <w:basedOn w:val="DefaultParagraphFont"/>
    <w:uiPriority w:val="99"/>
    <w:unhideWhenUsed/>
    <w:rsid w:val="00BE6A86"/>
    <w:rPr>
      <w:color w:val="C45911" w:themeColor="accent2" w:themeShade="BF"/>
      <w:u w:val="single"/>
    </w:rPr>
  </w:style>
  <w:style w:type="paragraph" w:customStyle="1" w:styleId="C6C65FB1F4424FC1B20987AC9401F1B7">
    <w:name w:val="C6C65FB1F4424FC1B20987AC9401F1B7"/>
  </w:style>
  <w:style w:type="paragraph" w:customStyle="1" w:styleId="A4868207E90F4E8D96308CA0907502F9">
    <w:name w:val="A4868207E90F4E8D96308CA0907502F9"/>
  </w:style>
  <w:style w:type="paragraph" w:customStyle="1" w:styleId="F7449B35B3A144B9B832276EE4E0CB9F">
    <w:name w:val="F7449B35B3A144B9B832276EE4E0CB9F"/>
  </w:style>
  <w:style w:type="paragraph" w:customStyle="1" w:styleId="3175CB63C84E4C158C7C2B5DAB2F8F52">
    <w:name w:val="3175CB63C84E4C158C7C2B5DAB2F8F52"/>
  </w:style>
  <w:style w:type="paragraph" w:customStyle="1" w:styleId="49DA7739E55E4308B594CB1D3CB013FF">
    <w:name w:val="49DA7739E55E4308B594CB1D3CB013FF"/>
  </w:style>
  <w:style w:type="paragraph" w:customStyle="1" w:styleId="C60CDDF1DD5E4CCEA90F3703AE9E1089">
    <w:name w:val="C60CDDF1DD5E4CCEA90F3703AE9E1089"/>
  </w:style>
  <w:style w:type="paragraph" w:customStyle="1" w:styleId="09320158983747CA95C0785F779F8213">
    <w:name w:val="09320158983747CA95C0785F779F8213"/>
  </w:style>
  <w:style w:type="character" w:customStyle="1" w:styleId="Heading2Char">
    <w:name w:val="Heading 2 Char"/>
    <w:basedOn w:val="DefaultParagraphFont"/>
    <w:link w:val="Heading2"/>
    <w:uiPriority w:val="9"/>
    <w:rsid w:val="00BE6A86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68584B389A424C6A9A1A75521715F5CD">
    <w:name w:val="68584B389A424C6A9A1A75521715F5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{BEAF3D69-C3EB-488D-8992-F6F842FD64BB}tf00546271_win32</Template>
  <TotalTime>0</TotalTime>
  <Pages>1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2022-11-01T10:52:00Z</dcterms:created>
  <dcterms:modified xsi:type="dcterms:W3CDTF">2022-11-01T10:52:00Z</dcterms:modified>
</cp:coreProperties>
</file>